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1.5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  2021年  3月 13 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豆欣童、邵美芝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   2021年  3月 13 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 xml:space="preserve">王心怡、曹未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2021年  3月 13 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"章,1,节,2,1级 条,3,2级 条,4"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第1章 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1.1 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1.2 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1.3 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1.4 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第2章 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2.1 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2.2 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 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2.3.1 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2.3.2 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2.3.3 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2.3.5 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 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2.5 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第3章 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3.1 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3.2 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3.3 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3.4 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3.5 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第4章 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 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 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 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4.2 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4.3 需由分合同承担的工作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编写此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构思做一个软件工程教学、学习、交流的APP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  <w:bCs/>
        </w:rPr>
        <w:t>甘特图</w:t>
      </w:r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r>
              <w:rPr>
                <w:sz w:val="24"/>
              </w:rPr>
              <w:t>RogerS.Pressman Bruce R.Maxim</w:t>
            </w:r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>Karl Wiegers,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r>
              <w:t>孔晨辉</w:t>
            </w:r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r>
              <w:rPr>
                <w:rFonts w:hint="eastAsia"/>
              </w:rPr>
              <w:t>豆欣童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杨枨：指导老师兼最终用户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8489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4.5pt;margin-top:.1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C68dxl3wAAAAcBAAAPAAAAZHJzL2Rvd25yZXYu&#10;eG1sTI/BTsMwEETvSPyDtUhcUOuQtmkb4lQICURv0CK4uvE2iYjXwXbT8PcsJ7jtaEYzb4vNaDsx&#10;oA+tIwW30wQEUuVMS7WCt/3jZAUiRE1Gd45QwTcG2JSXF4XOjTvTKw67WAsuoZBrBU2MfS5lqBq0&#10;Okxdj8Te0XmrI0tfS+P1mcttJ9MkyaTVLfFCo3t8aLD63J2sgtX8efgI29nLe5Udu3W8WQ5PX16p&#10;66vx/g5ExDH+heEXn9GhZKaDO5EJolOQpmv+JfIBgu1Fli1AHBTMZ0uQZSH/85c/AA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Lrx3GXfAAAABwEAAA8AAAAAAAAAAAAAAAAAgwQAAGRy&#10;cy9kb3ducmV2LnhtbFBLBQYAAAAABAAEAPMAAACPBQAAAAA=&#10;">
                <v:textbox>
                  <w:txbxContent>
                    <w:p w14:paraId="0E2645B8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BC5" id="文本框 5" o:spid="_x0000_s1027" type="#_x0000_t202" style="position:absolute;left:0;text-align:left;margin-left:137.2pt;margin-top:6.45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HcbhSd8AAAAJAQAADwAAAGRycy9kb3du&#10;cmV2LnhtbEyPwU7DMBBE70j8g7VIXFDrEELahjgVQgLRG7QIrm6yTSLsdbDdNPw9ywlus5qn2Zly&#10;PVkjRvShd6Tgep6AQKpd01Or4G33OFuCCFFTo40jVPCNAdbV+Vmpi8ad6BXHbWwFh1AotIIuxqGQ&#10;MtQdWh3mbkBi7+C81ZFP38rG6xOHWyPTJMml1T3xh04P+NBh/bk9WgXL7Hn8CJubl/c6P5hVvFqM&#10;T19eqcuL6f4ORMQp/sHwW5+rQ8Wd9u5ITRBGQbrIMkbZSFcgGLhNchZ7FnkGsirl/wXVDwA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AdxuFJ3wAAAAkBAAAPAAAAAAAAAAAAAAAAAIcE&#10;AABkcnMvZG93bnJldi54bWxQSwUGAAAAAAQABADzAAAAkwUAAAAA&#10;">
                <v:textbox>
                  <w:txbxContent>
                    <w:p w14:paraId="49A32767" w14:textId="77777777" w:rsidR="005C6E86" w:rsidRDefault="00794D36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98885" id="文本框 7" o:spid="_x0000_s1028" type="#_x0000_t202" style="position:absolute;left:0;text-align:left;margin-left:366pt;margin-top:49.05pt;width:102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0573D584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E4E0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CA176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豆欣童：项目成员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08917" id="_x0000_s1030" type="#_x0000_t202" style="position:absolute;left:0;text-align:left;margin-left:137.5pt;margin-top:48.4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599B6B3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BADC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589FFC1F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提供教师和学生在软件工程方向的交流平台。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提供对于管理员的后台管理功能。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项目启动阶段甘特图</w:t>
      </w:r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项目计划阶段甘特图</w:t>
      </w:r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项目实施阶段甘特图</w:t>
      </w:r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需求开发阶段甘特图</w:t>
      </w:r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需求变更阶段甘特图</w:t>
      </w:r>
    </w:p>
    <w:p w14:paraId="4080EE37" w14:textId="77F245FC" w:rsidR="005C6E86" w:rsidRDefault="0064098C">
      <w:pPr>
        <w:pStyle w:val="af2"/>
      </w:pPr>
      <w:r w:rsidRPr="0064098C">
        <w:rPr>
          <w:noProof/>
        </w:rPr>
        <w:lastRenderedPageBreak/>
        <w:drawing>
          <wp:inline distT="0" distB="0" distL="0" distR="0" wp14:anchorId="2473D3A1" wp14:editId="17CDF692">
            <wp:extent cx="5278755" cy="436562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41E320-90A5-4A1B-BF58-C8ECCF69A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41E320-90A5-4A1B-BF58-C8ECCF69A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项目管理阶段甘特图</w:t>
      </w:r>
    </w:p>
    <w:p w14:paraId="6D7AD3B4" w14:textId="38403172" w:rsidR="005C6E86" w:rsidRDefault="002844E9">
      <w:pPr>
        <w:pStyle w:val="af2"/>
      </w:pPr>
      <w:r>
        <w:rPr>
          <w:noProof/>
        </w:rPr>
        <w:drawing>
          <wp:inline distT="0" distB="0" distL="0" distR="0" wp14:anchorId="11B5C27A" wp14:editId="110C4728">
            <wp:extent cx="5278755" cy="6203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项目收尾阶段甘特图</w:t>
      </w:r>
    </w:p>
    <w:p w14:paraId="2AB9A993" w14:textId="1C2F158B" w:rsidR="005C6E86" w:rsidRDefault="002844E9">
      <w:pPr>
        <w:pStyle w:val="af2"/>
      </w:pPr>
      <w:r>
        <w:rPr>
          <w:noProof/>
        </w:rPr>
        <w:drawing>
          <wp:inline distT="0" distB="0" distL="0" distR="0" wp14:anchorId="555A369C" wp14:editId="611E3DF1">
            <wp:extent cx="5278755" cy="861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负责本项目同本单位各管理机构，如合同计划管理部门、财务部门、质量管理部门等的接口人员；李晓菁、曹未。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负责本项目同个份合同负责单位的接口人员等：豆欣童、王心怡。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在项目计划、项目需求、项目设计、项目测试、项目总结的各个阶段对小组成员的工作完成质量进行打分，每个组员都必须在规定的时间内完成任务，</w:t>
      </w:r>
      <w:r>
        <w:rPr>
          <w:rFonts w:hint="eastAsia"/>
        </w:rPr>
        <w:lastRenderedPageBreak/>
        <w:t>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</w:t>
            </w:r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设置风险管理岗位。在软件开发项目管理过程中设置风险管理岗位。该岗位的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ssh</w:t>
      </w:r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nginx</w:t>
      </w:r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t>提出需求，接收访谈。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2352C" w14:textId="77777777" w:rsidR="00020FA0" w:rsidRDefault="00020FA0">
      <w:r>
        <w:separator/>
      </w:r>
    </w:p>
  </w:endnote>
  <w:endnote w:type="continuationSeparator" w:id="0">
    <w:p w14:paraId="7414E037" w14:textId="77777777" w:rsidR="00020FA0" w:rsidRDefault="0002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9B309" w14:textId="77777777" w:rsidR="00020FA0" w:rsidRDefault="00020FA0">
      <w:r>
        <w:separator/>
      </w:r>
    </w:p>
  </w:footnote>
  <w:footnote w:type="continuationSeparator" w:id="0">
    <w:p w14:paraId="0A485A30" w14:textId="77777777" w:rsidR="00020FA0" w:rsidRDefault="00020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20FA0"/>
    <w:rsid w:val="000473EC"/>
    <w:rsid w:val="000612FD"/>
    <w:rsid w:val="00065397"/>
    <w:rsid w:val="00081263"/>
    <w:rsid w:val="000E7E2F"/>
    <w:rsid w:val="00130C36"/>
    <w:rsid w:val="00191C4E"/>
    <w:rsid w:val="00196DA8"/>
    <w:rsid w:val="001A041D"/>
    <w:rsid w:val="001A1EE3"/>
    <w:rsid w:val="001C722A"/>
    <w:rsid w:val="001F7630"/>
    <w:rsid w:val="0023539C"/>
    <w:rsid w:val="002844E9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B6A1A"/>
    <w:rsid w:val="005C6E86"/>
    <w:rsid w:val="00611C7B"/>
    <w:rsid w:val="006222D7"/>
    <w:rsid w:val="0064098C"/>
    <w:rsid w:val="00645343"/>
    <w:rsid w:val="00652183"/>
    <w:rsid w:val="00671D58"/>
    <w:rsid w:val="006913A3"/>
    <w:rsid w:val="006A0D5E"/>
    <w:rsid w:val="006C1874"/>
    <w:rsid w:val="006D573B"/>
    <w:rsid w:val="006D7737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2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5</cp:revision>
  <cp:lastPrinted>1900-12-31T16:00:00Z</cp:lastPrinted>
  <dcterms:created xsi:type="dcterms:W3CDTF">2021-06-17T01:50:00Z</dcterms:created>
  <dcterms:modified xsi:type="dcterms:W3CDTF">2021-06-24T04:43:00Z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